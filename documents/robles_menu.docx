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Diseño para dos menús en una página"/>
      </w:tblPr>
      <w:tblGrid>
        <w:gridCol w:w="6483"/>
        <w:gridCol w:w="720"/>
        <w:gridCol w:w="720"/>
        <w:gridCol w:w="6477"/>
      </w:tblGrid>
      <w:tr w:rsidR="003B1CE4" w:rsidRPr="001C4B2D">
        <w:trPr>
          <w:cantSplit/>
          <w:trHeight w:hRule="exact" w:val="9792"/>
          <w:jc w:val="center"/>
        </w:trPr>
        <w:tc>
          <w:tcPr>
            <w:tcW w:w="2251" w:type="pct"/>
          </w:tcPr>
          <w:p w:rsidR="002073FE" w:rsidRPr="002567F5" w:rsidRDefault="009F23F6" w:rsidP="009F23F6">
            <w:pPr>
              <w:pStyle w:val="Puesto"/>
              <w:ind w:left="0"/>
              <w:jc w:val="both"/>
              <w:rPr>
                <w:noProof/>
              </w:rPr>
            </w:pPr>
            <w:r w:rsidRPr="009F23F6">
              <w:rPr>
                <w:rFonts w:asciiTheme="minorHAnsi" w:eastAsiaTheme="minorHAnsi" w:hAnsiTheme="minorHAnsi" w:cstheme="minorBidi"/>
                <w:caps/>
                <w:noProof/>
                <w:color w:val="0D0D0D" w:themeColor="text1" w:themeTint="F2"/>
                <w:kern w:val="2"/>
                <w:sz w:val="22"/>
                <w14:stylisticSets/>
              </w:rPr>
              <w:t xml:space="preserve">                       </w:t>
            </w:r>
            <w:r w:rsidR="00525590" w:rsidRPr="00525590">
              <w:rPr>
                <w:noProof/>
                <w:lang w:val="es-CR" w:eastAsia="es-CR"/>
              </w:rPr>
              <mc:AlternateContent>
                <mc:Choice Requires="wpg">
                  <w:drawing>
                    <wp:anchor distT="0" distB="0" distL="114300" distR="114300" simplePos="0" relativeHeight="251660288" behindDoc="1" locked="0" layoutInCell="1" allowOverlap="1" wp14:anchorId="64C2748A" wp14:editId="12FDB365">
                      <wp:simplePos x="0" y="0"/>
                      <wp:positionH relativeFrom="column">
                        <wp:posOffset>469265</wp:posOffset>
                      </wp:positionH>
                      <wp:positionV relativeFrom="paragraph">
                        <wp:posOffset>195580</wp:posOffset>
                      </wp:positionV>
                      <wp:extent cx="3200400" cy="411480"/>
                      <wp:effectExtent l="0" t="0" r="19050" b="26670"/>
                      <wp:wrapNone/>
                      <wp:docPr id="12" name="Grupo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200400" cy="411480"/>
                                <a:chOff x="0" y="0"/>
                                <a:chExt cx="3200400" cy="415126"/>
                              </a:xfrm>
                            </wpg:grpSpPr>
                            <wps:wsp>
                              <wps:cNvPr id="9" name="Conector recto 9"/>
                              <wps:cNvCnPr/>
                              <wps:spPr>
                                <a:xfrm>
                                  <a:off x="0" y="0"/>
                                  <a:ext cx="3200400" cy="0"/>
                                </a:xfrm>
                                <a:prstGeom prst="line">
                                  <a:avLst/>
                                </a:prstGeom>
                                <a:ln w="6350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" name="Conector recto 10"/>
                              <wps:cNvCnPr/>
                              <wps:spPr>
                                <a:xfrm>
                                  <a:off x="0" y="415126"/>
                                  <a:ext cx="3200400" cy="0"/>
                                </a:xfrm>
                                <a:prstGeom prst="line">
                                  <a:avLst/>
                                </a:prstGeom>
                                <a:ln w="6350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4592A79" id="Grupo 12" o:spid="_x0000_s1026" style="position:absolute;margin-left:36.95pt;margin-top:15.4pt;width:252pt;height:32.4pt;z-index:-251656192;mso-height-relative:margin" coordsize="32004,41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">
                      <v:line id="Conector recto 9" o:spid="_x0000_s1027" style="position:absolute;visibility:visible;mso-wrap-style:square" from="0,0" to="32004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6ULMQAAADaAAAADwAAAGRycy9kb3ducmV2LnhtbESPQWvCQBSE74X+h+UVeqsbS9EY3Uix&#10;FATpQduDx2f2mYRk38bdbUz99V1B8DjMzDfMYjmYVvTkfG1ZwXiUgCAurK65VPDz/fmSgvABWWNr&#10;mRT8kYdl/viwwEzbM2+p34VSRAj7DBVUIXSZlL6oyKAf2Y44ekfrDIYoXSm1w3OEm1a+JslEGqw5&#10;LlTY0aqiotn9GgWn02Zdph9+RZuvfn95Y9fY6UGp56fhfQ4i0BDu4Vt7rRXM4Hol3gCZ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zpQsxAAAANoAAAAPAAAAAAAAAAAA&#10;AAAAAKECAABkcnMvZG93bnJldi54bWxQSwUGAAAAAAQABAD5AAAAkgMAAAAA&#10;" strokecolor="#a5a5a5 [2092]" strokeweight=".5pt">
                        <v:stroke joinstyle="miter"/>
                      </v:line>
                      <v:line id="Conector recto 10" o:spid="_x0000_s1028" style="position:absolute;visibility:visible;mso-wrap-style:square" from="0,4151" to="32004,41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RwTMUAAADbAAAADwAAAGRycy9kb3ducmV2LnhtbESPQWvCQBCF74L/YZlCb7ppKTWkrlKU&#10;giAe1B56nGanSTA7G3e3MfXXdw6Ctxnem/e+mS8H16qeQmw8G3iaZqCIS28brgx8Hj8mOaiYkC22&#10;nsnAH0VYLsajORbWX3hP/SFVSkI4FmigTqkrtI5lTQ7j1HfEov344DDJGiptA14k3LX6OctetcOG&#10;paHGjlY1lafDrzNwPm83Vb6OK9ru+q/rC4eTn30b8/gwvL+BSjSku/l2vbGCL/TyiwygF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ORwTMUAAADbAAAADwAAAAAAAAAA&#10;AAAAAAChAgAAZHJzL2Rvd25yZXYueG1sUEsFBgAAAAAEAAQA+QAAAJMDAAAAAA==&#10;" strokecolor="#a5a5a5 [2092]" strokeweight=".5pt">
                        <v:stroke joinstyle="miter"/>
                      </v:line>
                    </v:group>
                  </w:pict>
                </mc:Fallback>
              </mc:AlternateContent>
            </w:r>
            <w:r w:rsidR="0089680B" w:rsidRPr="002567F5">
              <w:rPr>
                <w:noProof/>
              </w:rPr>
              <w:t>FUSIO</w:t>
            </w:r>
            <w:r w:rsidR="001C4B2D" w:rsidRPr="002567F5">
              <w:rPr>
                <w:noProof/>
              </w:rPr>
              <w:t xml:space="preserve">N DE MATICES </w:t>
            </w:r>
          </w:p>
          <w:p w:rsidR="009F23F6" w:rsidRDefault="0089680B" w:rsidP="009F23F6">
            <w:pPr>
              <w:pStyle w:val="Ttulo1"/>
              <w:ind w:left="0"/>
              <w:jc w:val="both"/>
              <w:rPr>
                <w:rFonts w:ascii="Calibri" w:hAnsi="Calibri"/>
                <w:b/>
                <w:noProof/>
                <w:color w:val="A51A41"/>
                <w:sz w:val="32"/>
                <w:szCs w:val="32"/>
                <w:u w:val="single"/>
              </w:rPr>
            </w:pPr>
            <w:r w:rsidRPr="002567F5">
              <w:rPr>
                <w:noProof/>
                <w:color w:val="0D0D0D" w:themeColor="text1" w:themeTint="F2"/>
                <w:sz w:val="22"/>
              </w:rPr>
              <w:t xml:space="preserve">             </w:t>
            </w:r>
            <w:r w:rsidR="00691658">
              <w:rPr>
                <w:noProof/>
                <w:color w:val="0D0D0D" w:themeColor="text1" w:themeTint="F2"/>
                <w:sz w:val="22"/>
              </w:rPr>
              <w:t xml:space="preserve">                      </w:t>
            </w:r>
            <w:r w:rsidR="001C4B2D" w:rsidRPr="007F43C3">
              <w:rPr>
                <w:rFonts w:ascii="Calibri" w:hAnsi="Calibri"/>
                <w:b/>
                <w:noProof/>
                <w:color w:val="A51A41"/>
                <w:sz w:val="32"/>
                <w:szCs w:val="32"/>
                <w:u w:val="single"/>
              </w:rPr>
              <w:t>ApPETAIZER</w:t>
            </w:r>
          </w:p>
          <w:p w:rsidR="002073FE" w:rsidRPr="009F23F6" w:rsidRDefault="002567F5" w:rsidP="009F23F6">
            <w:pPr>
              <w:pStyle w:val="Ttulo1"/>
              <w:ind w:left="0"/>
              <w:jc w:val="both"/>
              <w:rPr>
                <w:noProof/>
                <w:color w:val="auto"/>
                <w:sz w:val="32"/>
                <w:szCs w:val="32"/>
                <w:u w:val="single"/>
              </w:rPr>
            </w:pPr>
            <w:r w:rsidRPr="009F23F6">
              <w:rPr>
                <w:noProof/>
                <w:color w:val="auto"/>
              </w:rPr>
              <w:t>1))CEVICHE VERDE</w:t>
            </w:r>
            <w:r w:rsidR="001C4B2D" w:rsidRPr="009F23F6">
              <w:rPr>
                <w:noProof/>
                <w:color w:val="auto"/>
              </w:rPr>
              <w:t xml:space="preserve"> ( GREEN APPLE / AVOCATO, FISH )</w:t>
            </w:r>
          </w:p>
          <w:p w:rsidR="001C4B2D" w:rsidRPr="002567F5" w:rsidRDefault="002567F5" w:rsidP="002567F5">
            <w:pPr>
              <w:pStyle w:val="Elementodemen"/>
              <w:ind w:left="0"/>
              <w:jc w:val="both"/>
              <w:rPr>
                <w:noProof/>
                <w:lang w:val="es-CR"/>
              </w:rPr>
            </w:pPr>
            <w:r w:rsidRPr="002567F5">
              <w:rPr>
                <w:noProof/>
                <w:lang w:val="es-CR"/>
              </w:rPr>
              <w:t>2)</w:t>
            </w:r>
            <w:r w:rsidR="001C4B2D" w:rsidRPr="002567F5">
              <w:rPr>
                <w:noProof/>
                <w:lang w:val="es-CR"/>
              </w:rPr>
              <w:t xml:space="preserve">TRADITIONAL CEVICHE </w:t>
            </w:r>
          </w:p>
          <w:p w:rsidR="001C4B2D" w:rsidRPr="002567F5" w:rsidRDefault="002567F5" w:rsidP="002567F5">
            <w:pPr>
              <w:pStyle w:val="Elementodemen"/>
              <w:ind w:left="0"/>
              <w:jc w:val="both"/>
              <w:rPr>
                <w:noProof/>
                <w:lang w:val="es-CR"/>
              </w:rPr>
            </w:pPr>
            <w:r>
              <w:rPr>
                <w:noProof/>
                <w:lang w:val="es-CR"/>
              </w:rPr>
              <w:t>3)</w:t>
            </w:r>
            <w:r w:rsidR="001C4B2D" w:rsidRPr="001C4B2D">
              <w:rPr>
                <w:noProof/>
                <w:lang w:val="es-CR"/>
              </w:rPr>
              <w:t xml:space="preserve">MANGO SALAD ( LIME, </w:t>
            </w:r>
            <w:r w:rsidR="00C01415">
              <w:rPr>
                <w:noProof/>
                <w:lang w:val="es-CR"/>
              </w:rPr>
              <w:t>MANGO</w:t>
            </w:r>
            <w:bookmarkStart w:id="0" w:name="_GoBack"/>
            <w:bookmarkEnd w:id="0"/>
            <w:r w:rsidR="001C4B2D" w:rsidRPr="001C4B2D">
              <w:rPr>
                <w:noProof/>
                <w:lang w:val="es-CR"/>
              </w:rPr>
              <w:t>,SALT, )</w:t>
            </w:r>
          </w:p>
          <w:p w:rsidR="001C4B2D" w:rsidRPr="002567F5" w:rsidRDefault="009F23F6" w:rsidP="002567F5">
            <w:pPr>
              <w:pStyle w:val="Elementodemen"/>
              <w:ind w:left="0"/>
              <w:jc w:val="both"/>
              <w:rPr>
                <w:noProof/>
                <w:lang w:val="es-CR"/>
              </w:rPr>
            </w:pPr>
            <w:r>
              <w:rPr>
                <w:noProof/>
                <w:lang w:val="es-CR"/>
              </w:rPr>
              <w:t>4</w:t>
            </w:r>
            <w:r w:rsidR="002567F5" w:rsidRPr="002567F5">
              <w:rPr>
                <w:noProof/>
                <w:lang w:val="es-CR"/>
              </w:rPr>
              <w:t>)</w:t>
            </w:r>
            <w:r>
              <w:rPr>
                <w:noProof/>
                <w:lang w:val="es-CR"/>
              </w:rPr>
              <w:t xml:space="preserve">MIXT </w:t>
            </w:r>
            <w:r w:rsidR="001C4B2D" w:rsidRPr="002567F5">
              <w:rPr>
                <w:noProof/>
                <w:lang w:val="es-CR"/>
              </w:rPr>
              <w:t xml:space="preserve"> SALAD</w:t>
            </w:r>
          </w:p>
          <w:p w:rsidR="002567F5" w:rsidRPr="002567F5" w:rsidRDefault="009F23F6" w:rsidP="002567F5">
            <w:pPr>
              <w:pStyle w:val="Elementodemen"/>
              <w:ind w:left="0"/>
              <w:jc w:val="both"/>
              <w:rPr>
                <w:noProof/>
                <w:lang w:val="es-CR"/>
              </w:rPr>
            </w:pPr>
            <w:r>
              <w:rPr>
                <w:noProof/>
                <w:lang w:val="es-CR"/>
              </w:rPr>
              <w:t>5</w:t>
            </w:r>
            <w:r w:rsidR="002567F5" w:rsidRPr="002567F5">
              <w:rPr>
                <w:noProof/>
                <w:lang w:val="es-CR"/>
              </w:rPr>
              <w:t xml:space="preserve">) TUNA </w:t>
            </w:r>
            <w:r w:rsidR="00503568">
              <w:rPr>
                <w:noProof/>
                <w:lang w:val="es-CR"/>
              </w:rPr>
              <w:t>-</w:t>
            </w:r>
            <w:r w:rsidR="002567F5" w:rsidRPr="002567F5">
              <w:rPr>
                <w:noProof/>
                <w:lang w:val="es-CR"/>
              </w:rPr>
              <w:t>TUNA (FRESH TUNA, AVOCATO,JALAPEÑO</w:t>
            </w:r>
            <w:r w:rsidR="00354076">
              <w:rPr>
                <w:noProof/>
                <w:lang w:val="es-CR"/>
              </w:rPr>
              <w:t>,</w:t>
            </w:r>
            <w:r w:rsidR="002567F5" w:rsidRPr="002567F5">
              <w:rPr>
                <w:noProof/>
                <w:lang w:val="es-CR"/>
              </w:rPr>
              <w:t>)</w:t>
            </w:r>
          </w:p>
          <w:p w:rsidR="002567F5" w:rsidRPr="007F43C3" w:rsidRDefault="002567F5" w:rsidP="002567F5">
            <w:pPr>
              <w:pStyle w:val="Elementodemen"/>
              <w:ind w:left="0"/>
              <w:jc w:val="both"/>
              <w:rPr>
                <w:rFonts w:ascii="Calibri" w:hAnsi="Calibri"/>
                <w:b/>
                <w:noProof/>
                <w:color w:val="A51A41"/>
                <w:sz w:val="40"/>
                <w:szCs w:val="40"/>
                <w:u w:val="single"/>
              </w:rPr>
            </w:pPr>
            <w:r w:rsidRPr="007F43C3">
              <w:rPr>
                <w:b/>
                <w:noProof/>
                <w:sz w:val="40"/>
                <w:szCs w:val="40"/>
                <w:u w:val="single"/>
                <w:lang w:val="es-CR"/>
              </w:rPr>
              <w:t xml:space="preserve">  </w:t>
            </w:r>
            <w:r w:rsidRPr="007F43C3">
              <w:rPr>
                <w:rFonts w:ascii="Calibri" w:hAnsi="Calibri"/>
                <w:b/>
                <w:noProof/>
                <w:color w:val="A51A41"/>
                <w:sz w:val="40"/>
                <w:szCs w:val="40"/>
                <w:u w:val="single"/>
              </w:rPr>
              <w:t>MAIN MEAL</w:t>
            </w:r>
          </w:p>
          <w:p w:rsidR="002567F5" w:rsidRDefault="002567F5" w:rsidP="002567F5">
            <w:pPr>
              <w:pStyle w:val="Elementodemen"/>
              <w:ind w:left="0"/>
              <w:jc w:val="both"/>
              <w:rPr>
                <w:rFonts w:ascii="Calibri" w:hAnsi="Calibri"/>
                <w:noProof/>
                <w:color w:val="auto"/>
                <w:sz w:val="20"/>
                <w:szCs w:val="20"/>
              </w:rPr>
            </w:pPr>
            <w:r w:rsidRPr="002567F5">
              <w:rPr>
                <w:rFonts w:ascii="Calibri" w:hAnsi="Calibri"/>
                <w:noProof/>
                <w:color w:val="auto"/>
                <w:sz w:val="20"/>
                <w:szCs w:val="20"/>
              </w:rPr>
              <w:t xml:space="preserve">1)MAHI-MAHI SHRIMP SAUCE </w:t>
            </w:r>
            <w:r w:rsidR="00354076">
              <w:rPr>
                <w:rFonts w:ascii="Calibri" w:hAnsi="Calibri"/>
                <w:noProof/>
                <w:color w:val="auto"/>
                <w:sz w:val="20"/>
                <w:szCs w:val="20"/>
              </w:rPr>
              <w:t>( RICE,AND VEGGIES)</w:t>
            </w:r>
          </w:p>
          <w:p w:rsidR="003108D4" w:rsidRDefault="002567F5" w:rsidP="003108D4">
            <w:pPr>
              <w:pStyle w:val="Elementodemen"/>
              <w:ind w:left="0"/>
              <w:jc w:val="both"/>
              <w:rPr>
                <w:rFonts w:ascii="Calibri" w:hAnsi="Calibri"/>
                <w:noProof/>
                <w:color w:val="auto"/>
              </w:rPr>
            </w:pPr>
            <w:r>
              <w:rPr>
                <w:rFonts w:ascii="Calibri" w:hAnsi="Calibri"/>
                <w:noProof/>
                <w:color w:val="auto"/>
              </w:rPr>
              <w:t>2)POLLO CARIBEÑO</w:t>
            </w:r>
            <w:r w:rsidRPr="002567F5">
              <w:rPr>
                <w:rFonts w:ascii="Calibri" w:hAnsi="Calibri"/>
                <w:noProof/>
                <w:color w:val="auto"/>
              </w:rPr>
              <w:t xml:space="preserve"> </w:t>
            </w:r>
            <w:r>
              <w:rPr>
                <w:rFonts w:ascii="Calibri" w:hAnsi="Calibri"/>
                <w:noProof/>
                <w:color w:val="auto"/>
              </w:rPr>
              <w:t xml:space="preserve">(CHICKEN BREAST, COCONUT </w:t>
            </w:r>
            <w:r w:rsidRPr="002567F5">
              <w:rPr>
                <w:rFonts w:ascii="Calibri" w:hAnsi="Calibri"/>
                <w:noProof/>
                <w:color w:val="auto"/>
              </w:rPr>
              <w:t>MILK,</w:t>
            </w:r>
            <w:r>
              <w:rPr>
                <w:rFonts w:ascii="Calibri" w:hAnsi="Calibri"/>
                <w:noProof/>
                <w:color w:val="auto"/>
              </w:rPr>
              <w:t>TOMATOES</w:t>
            </w:r>
            <w:r w:rsidR="00354076">
              <w:rPr>
                <w:rFonts w:ascii="Calibri" w:hAnsi="Calibri"/>
                <w:noProof/>
                <w:color w:val="auto"/>
              </w:rPr>
              <w:t>, RICE AND BEANS</w:t>
            </w:r>
            <w:r>
              <w:rPr>
                <w:rFonts w:ascii="Calibri" w:hAnsi="Calibri"/>
                <w:noProof/>
                <w:color w:val="auto"/>
              </w:rPr>
              <w:t>)</w:t>
            </w:r>
          </w:p>
          <w:p w:rsidR="003108D4" w:rsidRDefault="003108D4" w:rsidP="003108D4">
            <w:pPr>
              <w:pStyle w:val="Elementodemen"/>
              <w:ind w:left="0"/>
              <w:jc w:val="both"/>
              <w:rPr>
                <w:noProof/>
              </w:rPr>
            </w:pPr>
            <w:r>
              <w:rPr>
                <w:noProof/>
              </w:rPr>
              <w:t>3)LOMITO 3 PIMIENTAS (BEEF T</w:t>
            </w:r>
            <w:r w:rsidR="00354076">
              <w:rPr>
                <w:noProof/>
              </w:rPr>
              <w:t>ENDERLOIN</w:t>
            </w:r>
            <w:r w:rsidR="00EB084D">
              <w:rPr>
                <w:noProof/>
              </w:rPr>
              <w:t>,</w:t>
            </w:r>
            <w:r w:rsidR="00354076">
              <w:rPr>
                <w:noProof/>
              </w:rPr>
              <w:t xml:space="preserve">  </w:t>
            </w:r>
            <w:r w:rsidR="00EB084D">
              <w:rPr>
                <w:noProof/>
              </w:rPr>
              <w:t>MASHED POTATOES, ROASTED VEGGIES</w:t>
            </w:r>
            <w:r>
              <w:rPr>
                <w:noProof/>
              </w:rPr>
              <w:t>)</w:t>
            </w:r>
          </w:p>
          <w:p w:rsidR="00F46A64" w:rsidRDefault="00354076" w:rsidP="003108D4">
            <w:pPr>
              <w:pStyle w:val="Elementodemen"/>
              <w:ind w:left="0"/>
              <w:jc w:val="both"/>
              <w:rPr>
                <w:noProof/>
              </w:rPr>
            </w:pPr>
            <w:r>
              <w:rPr>
                <w:noProof/>
              </w:rPr>
              <w:t xml:space="preserve">4) PORK RIBS </w:t>
            </w:r>
            <w:r w:rsidR="003108D4">
              <w:rPr>
                <w:noProof/>
              </w:rPr>
              <w:t>(</w:t>
            </w:r>
            <w:r w:rsidR="00EB084D">
              <w:rPr>
                <w:noProof/>
              </w:rPr>
              <w:t xml:space="preserve"> RIBS, WHITE RICE,BEANS, YUCA,  HOLE CORN, PICO DE GALLO </w:t>
            </w:r>
            <w:r w:rsidR="003108D4">
              <w:rPr>
                <w:noProof/>
              </w:rPr>
              <w:t>)</w:t>
            </w:r>
          </w:p>
          <w:p w:rsidR="00F46A64" w:rsidRDefault="009F23F6" w:rsidP="003108D4">
            <w:pPr>
              <w:pStyle w:val="Elementodemen"/>
              <w:ind w:left="0"/>
              <w:jc w:val="both"/>
              <w:rPr>
                <w:noProof/>
                <w:lang w:val="es-CR"/>
              </w:rPr>
            </w:pPr>
            <w:r>
              <w:rPr>
                <w:noProof/>
                <w:lang w:val="es-CR"/>
              </w:rPr>
              <w:t>5</w:t>
            </w:r>
            <w:r w:rsidR="00F46A64" w:rsidRPr="00426CB3">
              <w:rPr>
                <w:noProof/>
                <w:lang w:val="es-CR"/>
              </w:rPr>
              <w:t xml:space="preserve">) ARROZ CON MARISCOS ( SEAFOOD RICE ) </w:t>
            </w:r>
          </w:p>
          <w:p w:rsidR="00FB2D7B" w:rsidRPr="00354076" w:rsidRDefault="009F23F6" w:rsidP="003108D4">
            <w:pPr>
              <w:pStyle w:val="Elementodemen"/>
              <w:ind w:left="0"/>
              <w:jc w:val="both"/>
              <w:rPr>
                <w:noProof/>
              </w:rPr>
            </w:pPr>
            <w:r>
              <w:rPr>
                <w:noProof/>
              </w:rPr>
              <w:t>6</w:t>
            </w:r>
            <w:r w:rsidR="00354076" w:rsidRPr="00354076">
              <w:rPr>
                <w:noProof/>
              </w:rPr>
              <w:t>)FRESH TUNA CHIMICHURRI VEGGIES AND POTATOES</w:t>
            </w:r>
          </w:p>
          <w:p w:rsidR="00FD0F4E" w:rsidRPr="007F43C3" w:rsidRDefault="00FD0F4E" w:rsidP="00FD0F4E">
            <w:pPr>
              <w:pStyle w:val="Elementodemen"/>
              <w:ind w:left="0"/>
              <w:jc w:val="both"/>
              <w:rPr>
                <w:rFonts w:ascii="Calibri" w:hAnsi="Calibri"/>
                <w:b/>
                <w:noProof/>
                <w:color w:val="A51A41"/>
                <w:sz w:val="36"/>
                <w:szCs w:val="36"/>
                <w:u w:val="single"/>
              </w:rPr>
            </w:pPr>
            <w:r>
              <w:rPr>
                <w:noProof/>
              </w:rPr>
              <w:t xml:space="preserve">                                                 </w:t>
            </w:r>
            <w:r w:rsidR="00426CB3" w:rsidRPr="00354076">
              <w:rPr>
                <w:rFonts w:ascii="Calibri" w:hAnsi="Calibri"/>
                <w:b/>
                <w:noProof/>
                <w:color w:val="A51A41"/>
                <w:sz w:val="20"/>
              </w:rPr>
              <w:t xml:space="preserve">  </w:t>
            </w:r>
            <w:r w:rsidR="00426CB3" w:rsidRPr="007F43C3">
              <w:rPr>
                <w:rFonts w:ascii="Calibri" w:hAnsi="Calibri"/>
                <w:b/>
                <w:noProof/>
                <w:color w:val="A51A41"/>
                <w:sz w:val="36"/>
                <w:szCs w:val="36"/>
                <w:u w:val="single"/>
              </w:rPr>
              <w:t>DESSERT</w:t>
            </w:r>
          </w:p>
          <w:p w:rsidR="002073FE" w:rsidRPr="00FD0F4E" w:rsidRDefault="00426CB3" w:rsidP="00FD0F4E">
            <w:pPr>
              <w:pStyle w:val="Elementodemen"/>
              <w:ind w:left="0"/>
              <w:jc w:val="both"/>
              <w:rPr>
                <w:noProof/>
              </w:rPr>
            </w:pPr>
            <w:r w:rsidRPr="001F4A5F">
              <w:rPr>
                <w:noProof/>
                <w:color w:val="auto"/>
              </w:rPr>
              <w:t>RUM CAKE / ICE CREAM</w:t>
            </w:r>
          </w:p>
          <w:p w:rsidR="001F4A5F" w:rsidRDefault="00691658" w:rsidP="00426CB3">
            <w:pPr>
              <w:pStyle w:val="Elementodemen"/>
              <w:ind w:left="0"/>
              <w:jc w:val="both"/>
              <w:rPr>
                <w:noProof/>
              </w:rPr>
            </w:pPr>
            <w:r>
              <w:rPr>
                <w:noProof/>
              </w:rPr>
              <w:t>ORANGE  PUDIN BREAD</w:t>
            </w:r>
          </w:p>
          <w:p w:rsidR="007F43C3" w:rsidRDefault="00426CB3" w:rsidP="00426CB3">
            <w:pPr>
              <w:pStyle w:val="Elementodemen"/>
              <w:ind w:left="0"/>
              <w:jc w:val="both"/>
              <w:rPr>
                <w:noProof/>
              </w:rPr>
            </w:pPr>
            <w:r>
              <w:rPr>
                <w:noProof/>
              </w:rPr>
              <w:t xml:space="preserve">PLAINTAIN CARAMEL / ICE CREAM </w:t>
            </w:r>
          </w:p>
          <w:p w:rsidR="007F43C3" w:rsidRPr="00D6114C" w:rsidRDefault="009F23F6" w:rsidP="00426CB3">
            <w:pPr>
              <w:pStyle w:val="Elementodemen"/>
              <w:ind w:left="0"/>
              <w:jc w:val="both"/>
              <w:rPr>
                <w:noProof/>
              </w:rPr>
            </w:pPr>
            <w:r w:rsidRPr="00D6114C">
              <w:rPr>
                <w:noProof/>
              </w:rPr>
              <w:t xml:space="preserve">RICE MILK </w:t>
            </w:r>
          </w:p>
          <w:p w:rsidR="00FD0F4E" w:rsidRDefault="00FD0F4E" w:rsidP="00426CB3">
            <w:pPr>
              <w:pStyle w:val="Elementodemen"/>
              <w:ind w:left="0"/>
              <w:jc w:val="both"/>
              <w:rPr>
                <w:noProof/>
              </w:rPr>
            </w:pPr>
          </w:p>
          <w:p w:rsidR="009F23F6" w:rsidRDefault="009F23F6" w:rsidP="00426CB3">
            <w:pPr>
              <w:pStyle w:val="Elementodemen"/>
              <w:ind w:left="0"/>
              <w:jc w:val="both"/>
              <w:rPr>
                <w:noProof/>
              </w:rPr>
            </w:pPr>
          </w:p>
          <w:p w:rsidR="00FD0F4E" w:rsidRDefault="00FD0F4E" w:rsidP="00426CB3">
            <w:pPr>
              <w:pStyle w:val="Elementodemen"/>
              <w:ind w:left="0"/>
              <w:jc w:val="both"/>
              <w:rPr>
                <w:noProof/>
              </w:rPr>
            </w:pPr>
          </w:p>
          <w:p w:rsidR="00FD0F4E" w:rsidRDefault="00FD0F4E" w:rsidP="00426CB3">
            <w:pPr>
              <w:pStyle w:val="Elementodemen"/>
              <w:ind w:left="0"/>
              <w:jc w:val="both"/>
              <w:rPr>
                <w:noProof/>
              </w:rPr>
            </w:pPr>
          </w:p>
          <w:p w:rsidR="00055DDF" w:rsidRDefault="00055DDF" w:rsidP="00426CB3">
            <w:pPr>
              <w:pStyle w:val="Elementodemen"/>
              <w:ind w:left="0"/>
              <w:jc w:val="both"/>
              <w:rPr>
                <w:noProof/>
              </w:rPr>
            </w:pPr>
          </w:p>
          <w:p w:rsidR="00055DDF" w:rsidRDefault="00055DDF" w:rsidP="00426CB3">
            <w:pPr>
              <w:pStyle w:val="Elementodemen"/>
              <w:ind w:left="0"/>
              <w:jc w:val="both"/>
              <w:rPr>
                <w:noProof/>
              </w:rPr>
            </w:pPr>
          </w:p>
          <w:p w:rsidR="00055DDF" w:rsidRDefault="00055DDF" w:rsidP="00426CB3">
            <w:pPr>
              <w:pStyle w:val="Elementodemen"/>
              <w:ind w:left="0"/>
              <w:jc w:val="both"/>
              <w:rPr>
                <w:noProof/>
              </w:rPr>
            </w:pPr>
          </w:p>
          <w:p w:rsidR="001F4A5F" w:rsidRDefault="001F4A5F" w:rsidP="00426CB3">
            <w:pPr>
              <w:pStyle w:val="Elementodemen"/>
              <w:ind w:left="0"/>
              <w:jc w:val="both"/>
              <w:rPr>
                <w:noProof/>
              </w:rPr>
            </w:pPr>
          </w:p>
          <w:p w:rsidR="001F4A5F" w:rsidRDefault="001F4A5F" w:rsidP="00426CB3">
            <w:pPr>
              <w:pStyle w:val="Elementodemen"/>
              <w:ind w:left="0"/>
              <w:jc w:val="both"/>
              <w:rPr>
                <w:noProof/>
              </w:rPr>
            </w:pPr>
          </w:p>
          <w:p w:rsidR="001F4A5F" w:rsidRPr="00EB084D" w:rsidRDefault="001F4A5F" w:rsidP="00426CB3">
            <w:pPr>
              <w:pStyle w:val="Elementodemen"/>
              <w:ind w:left="0"/>
              <w:jc w:val="both"/>
              <w:rPr>
                <w:noProof/>
                <w:lang w:val="es-CR"/>
              </w:rPr>
            </w:pPr>
            <w:r w:rsidRPr="00EB084D">
              <w:rPr>
                <w:noProof/>
                <w:lang w:val="es-CR"/>
              </w:rPr>
              <w:t>SSS</w:t>
            </w:r>
          </w:p>
          <w:p w:rsidR="001F4A5F" w:rsidRPr="00EB084D" w:rsidRDefault="001F4A5F" w:rsidP="00426CB3">
            <w:pPr>
              <w:pStyle w:val="Elementodemen"/>
              <w:ind w:left="0"/>
              <w:jc w:val="both"/>
              <w:rPr>
                <w:noProof/>
                <w:lang w:val="es-CR"/>
              </w:rPr>
            </w:pPr>
          </w:p>
          <w:p w:rsidR="001F4A5F" w:rsidRPr="00EB084D" w:rsidRDefault="001F4A5F" w:rsidP="00426CB3">
            <w:pPr>
              <w:pStyle w:val="Elementodemen"/>
              <w:ind w:left="0"/>
              <w:jc w:val="both"/>
              <w:rPr>
                <w:noProof/>
                <w:lang w:val="es-CR"/>
              </w:rPr>
            </w:pPr>
          </w:p>
          <w:p w:rsidR="001F4A5F" w:rsidRPr="00EB084D" w:rsidRDefault="001F4A5F" w:rsidP="00426CB3">
            <w:pPr>
              <w:pStyle w:val="Elementodemen"/>
              <w:ind w:left="0"/>
              <w:jc w:val="both"/>
              <w:rPr>
                <w:noProof/>
                <w:lang w:val="es-CR"/>
              </w:rPr>
            </w:pPr>
          </w:p>
          <w:p w:rsidR="00426CB3" w:rsidRPr="00EB084D" w:rsidRDefault="00426CB3" w:rsidP="00426CB3">
            <w:pPr>
              <w:pStyle w:val="Elementodemen"/>
              <w:ind w:left="0"/>
              <w:jc w:val="both"/>
              <w:rPr>
                <w:noProof/>
                <w:lang w:val="es-CR"/>
              </w:rPr>
            </w:pPr>
          </w:p>
          <w:p w:rsidR="00426CB3" w:rsidRPr="00EB084D" w:rsidRDefault="00426CB3" w:rsidP="00426CB3">
            <w:pPr>
              <w:pStyle w:val="Elementodemen"/>
              <w:ind w:left="0"/>
              <w:jc w:val="both"/>
              <w:rPr>
                <w:noProof/>
                <w:lang w:val="es-CR"/>
              </w:rPr>
            </w:pPr>
          </w:p>
          <w:p w:rsidR="00426CB3" w:rsidRPr="00EB084D" w:rsidRDefault="00426CB3" w:rsidP="00426CB3">
            <w:pPr>
              <w:pStyle w:val="Elementodemen"/>
              <w:ind w:left="0"/>
              <w:jc w:val="both"/>
              <w:rPr>
                <w:noProof/>
                <w:lang w:val="es-CR"/>
              </w:rPr>
            </w:pPr>
          </w:p>
          <w:p w:rsidR="00426CB3" w:rsidRPr="00EB084D" w:rsidRDefault="00426CB3" w:rsidP="00426CB3">
            <w:pPr>
              <w:pStyle w:val="Elementodemen"/>
              <w:ind w:left="0"/>
              <w:jc w:val="both"/>
              <w:rPr>
                <w:noProof/>
                <w:lang w:val="es-CR"/>
              </w:rPr>
            </w:pPr>
          </w:p>
          <w:p w:rsidR="00426CB3" w:rsidRPr="00EB084D" w:rsidRDefault="00426CB3" w:rsidP="00426CB3">
            <w:pPr>
              <w:pStyle w:val="Elementodemen"/>
              <w:ind w:left="0"/>
              <w:jc w:val="both"/>
              <w:rPr>
                <w:noProof/>
                <w:lang w:val="es-CR"/>
              </w:rPr>
            </w:pPr>
          </w:p>
          <w:p w:rsidR="00426CB3" w:rsidRPr="00EB084D" w:rsidRDefault="00426CB3" w:rsidP="00426CB3">
            <w:pPr>
              <w:pStyle w:val="Elementodemen"/>
              <w:ind w:left="0"/>
              <w:jc w:val="both"/>
              <w:rPr>
                <w:noProof/>
                <w:lang w:val="es-CR"/>
              </w:rPr>
            </w:pPr>
          </w:p>
          <w:p w:rsidR="00426CB3" w:rsidRPr="00EB084D" w:rsidRDefault="00426CB3" w:rsidP="00426CB3">
            <w:pPr>
              <w:pStyle w:val="Elementodemen"/>
              <w:ind w:left="0"/>
              <w:jc w:val="both"/>
              <w:rPr>
                <w:noProof/>
                <w:lang w:val="es-CR"/>
              </w:rPr>
            </w:pPr>
          </w:p>
          <w:p w:rsidR="00426CB3" w:rsidRPr="00EB084D" w:rsidRDefault="00426CB3" w:rsidP="00426CB3">
            <w:pPr>
              <w:pStyle w:val="Elementodemen"/>
              <w:ind w:left="0"/>
              <w:jc w:val="both"/>
              <w:rPr>
                <w:noProof/>
                <w:lang w:val="es-CR"/>
              </w:rPr>
            </w:pPr>
          </w:p>
          <w:p w:rsidR="00426CB3" w:rsidRPr="00EB084D" w:rsidRDefault="00426CB3" w:rsidP="00426CB3">
            <w:pPr>
              <w:pStyle w:val="Elementodemen"/>
              <w:ind w:left="0"/>
              <w:jc w:val="both"/>
              <w:rPr>
                <w:noProof/>
                <w:lang w:val="es-CR"/>
              </w:rPr>
            </w:pPr>
          </w:p>
          <w:p w:rsidR="00426CB3" w:rsidRPr="00EB084D" w:rsidRDefault="00426CB3" w:rsidP="00426CB3">
            <w:pPr>
              <w:pStyle w:val="Elementodemen"/>
              <w:ind w:left="0"/>
              <w:jc w:val="both"/>
              <w:rPr>
                <w:noProof/>
                <w:lang w:val="es-CR"/>
              </w:rPr>
            </w:pPr>
          </w:p>
          <w:p w:rsidR="00426CB3" w:rsidRPr="00EB084D" w:rsidRDefault="00426CB3" w:rsidP="00426CB3">
            <w:pPr>
              <w:pStyle w:val="Elementodemen"/>
              <w:ind w:left="0"/>
              <w:jc w:val="both"/>
              <w:rPr>
                <w:noProof/>
                <w:lang w:val="es-CR"/>
              </w:rPr>
            </w:pPr>
          </w:p>
          <w:p w:rsidR="00426CB3" w:rsidRPr="00EB084D" w:rsidRDefault="00426CB3" w:rsidP="00426CB3">
            <w:pPr>
              <w:pStyle w:val="Elementodemen"/>
              <w:ind w:left="0"/>
              <w:jc w:val="both"/>
              <w:rPr>
                <w:noProof/>
                <w:lang w:val="es-CR"/>
              </w:rPr>
            </w:pPr>
          </w:p>
          <w:p w:rsidR="00426CB3" w:rsidRPr="00EB084D" w:rsidRDefault="00426CB3" w:rsidP="00426CB3">
            <w:pPr>
              <w:pStyle w:val="Elementodemen"/>
              <w:ind w:left="0"/>
              <w:jc w:val="both"/>
              <w:rPr>
                <w:noProof/>
                <w:lang w:val="es-CR"/>
              </w:rPr>
            </w:pPr>
          </w:p>
          <w:p w:rsidR="00426CB3" w:rsidRPr="00EB084D" w:rsidRDefault="00426CB3" w:rsidP="00426CB3">
            <w:pPr>
              <w:pStyle w:val="Elementodemen"/>
              <w:ind w:left="0"/>
              <w:jc w:val="both"/>
              <w:rPr>
                <w:noProof/>
                <w:lang w:val="es-CR"/>
              </w:rPr>
            </w:pPr>
          </w:p>
          <w:p w:rsidR="00426CB3" w:rsidRPr="00EB084D" w:rsidRDefault="00426CB3" w:rsidP="00426CB3">
            <w:pPr>
              <w:pStyle w:val="Elementodemen"/>
              <w:rPr>
                <w:noProof/>
                <w:lang w:val="es-CR"/>
              </w:rPr>
            </w:pPr>
          </w:p>
          <w:p w:rsidR="00426CB3" w:rsidRPr="00EB084D" w:rsidRDefault="00426CB3" w:rsidP="00426CB3">
            <w:pPr>
              <w:pStyle w:val="Elementodemen"/>
              <w:rPr>
                <w:noProof/>
                <w:lang w:val="es-CR"/>
              </w:rPr>
            </w:pPr>
          </w:p>
          <w:p w:rsidR="002073FE" w:rsidRPr="007F43C3" w:rsidRDefault="00525590">
            <w:pPr>
              <w:pStyle w:val="Ttulo1"/>
              <w:rPr>
                <w:noProof/>
                <w:lang w:val="es-CR"/>
              </w:rPr>
            </w:pPr>
            <w:r w:rsidRPr="007F43C3">
              <w:rPr>
                <w:rFonts w:ascii="Calibri" w:hAnsi="Calibri"/>
                <w:noProof/>
                <w:color w:val="A51A41"/>
                <w:lang w:val="es-CR"/>
              </w:rPr>
              <w:t>Postre</w:t>
            </w:r>
          </w:p>
          <w:sdt>
            <w:sdtPr>
              <w:rPr>
                <w:noProof/>
                <w:lang w:val="es-ES"/>
              </w:rPr>
              <w:id w:val="-1916384739"/>
              <w:placeholder>
                <w:docPart w:val="5A0F94CD14FA4A269A45A7E24EB8149C"/>
              </w:placeholder>
              <w:temporary/>
              <w:showingPlcHdr/>
              <w15:appearance w15:val="hidden"/>
            </w:sdtPr>
            <w:sdtEndPr/>
            <w:sdtContent>
              <w:p w:rsidR="002073FE" w:rsidRPr="00525590" w:rsidRDefault="00525590">
                <w:pPr>
                  <w:pStyle w:val="Elementodemen"/>
                  <w:rPr>
                    <w:noProof/>
                    <w:lang w:val="es-ES"/>
                  </w:rPr>
                </w:pPr>
                <w:r w:rsidRPr="00525590">
                  <w:rPr>
                    <w:rFonts w:ascii="Calibri" w:hAnsi="Calibri"/>
                    <w:noProof/>
                    <w:color w:val="0D0D0D"/>
                    <w:lang w:val="es-ES"/>
                  </w:rPr>
                  <w:t>[Enumere o describa el postre]</w:t>
                </w:r>
              </w:p>
              <w:p w:rsidR="002073FE" w:rsidRPr="00525590" w:rsidRDefault="00525590">
                <w:pPr>
                  <w:pStyle w:val="Elementodemen"/>
                  <w:rPr>
                    <w:noProof/>
                    <w:lang w:val="es-ES"/>
                  </w:rPr>
                </w:pPr>
                <w:r w:rsidRPr="00525590">
                  <w:rPr>
                    <w:rFonts w:ascii="Calibri" w:hAnsi="Calibri"/>
                    <w:noProof/>
                    <w:color w:val="0D0D0D"/>
                    <w:lang w:val="es-ES"/>
                  </w:rPr>
                  <w:t>[Opción de postre]</w:t>
                </w:r>
              </w:p>
            </w:sdtContent>
          </w:sdt>
        </w:tc>
        <w:tc>
          <w:tcPr>
            <w:tcW w:w="250" w:type="pct"/>
          </w:tcPr>
          <w:p w:rsidR="002073FE" w:rsidRPr="00525590" w:rsidRDefault="002073FE">
            <w:pPr>
              <w:pStyle w:val="Elementodemen"/>
              <w:rPr>
                <w:noProof/>
                <w:lang w:val="es-ES"/>
              </w:rPr>
            </w:pPr>
          </w:p>
        </w:tc>
        <w:tc>
          <w:tcPr>
            <w:tcW w:w="250" w:type="pct"/>
          </w:tcPr>
          <w:p w:rsidR="002073FE" w:rsidRPr="00525590" w:rsidRDefault="002073FE">
            <w:pPr>
              <w:pStyle w:val="Elementodemen"/>
              <w:rPr>
                <w:noProof/>
                <w:lang w:val="es-ES"/>
              </w:rPr>
            </w:pPr>
          </w:p>
        </w:tc>
        <w:tc>
          <w:tcPr>
            <w:tcW w:w="2249" w:type="pct"/>
          </w:tcPr>
          <w:p w:rsidR="009F23F6" w:rsidRDefault="004D6201" w:rsidP="001F4A5F">
            <w:pPr>
              <w:pStyle w:val="Elementodemen"/>
              <w:ind w:left="0"/>
              <w:jc w:val="both"/>
              <w:rPr>
                <w:noProof/>
              </w:rPr>
            </w:pPr>
            <w:r w:rsidRPr="001F4A5F">
              <w:rPr>
                <w:noProof/>
                <w:lang w:val="es-CR" w:eastAsia="es-CR"/>
              </w:rPr>
              <w:drawing>
                <wp:anchor distT="0" distB="0" distL="114300" distR="114300" simplePos="0" relativeHeight="251661312" behindDoc="0" locked="0" layoutInCell="1" allowOverlap="1" wp14:anchorId="29D7D454" wp14:editId="57F95B8D">
                  <wp:simplePos x="0" y="0"/>
                  <wp:positionH relativeFrom="column">
                    <wp:posOffset>273538</wp:posOffset>
                  </wp:positionH>
                  <wp:positionV relativeFrom="paragraph">
                    <wp:posOffset>-161</wp:posOffset>
                  </wp:positionV>
                  <wp:extent cx="2973705" cy="2280920"/>
                  <wp:effectExtent l="0" t="0" r="0" b="5080"/>
                  <wp:wrapSquare wrapText="bothSides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3705" cy="2280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D6201">
              <w:rPr>
                <w:noProof/>
                <w:lang w:val="es-CR" w:eastAsia="es-CR"/>
              </w:rPr>
              <w:drawing>
                <wp:inline distT="0" distB="0" distL="0" distR="0" wp14:anchorId="143A238A" wp14:editId="15722D84">
                  <wp:extent cx="2935826" cy="2391633"/>
                  <wp:effectExtent l="0" t="0" r="0" b="889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177" cy="24049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F23F6" w:rsidRPr="009F23F6" w:rsidRDefault="009F23F6" w:rsidP="009F23F6"/>
          <w:p w:rsidR="009F23F6" w:rsidRPr="009F23F6" w:rsidRDefault="009F23F6" w:rsidP="009F23F6"/>
          <w:p w:rsidR="009F23F6" w:rsidRDefault="009F23F6" w:rsidP="009F23F6"/>
          <w:p w:rsidR="009F23F6" w:rsidRPr="009F23F6" w:rsidRDefault="009F23F6" w:rsidP="009F23F6">
            <w:pPr>
              <w:tabs>
                <w:tab w:val="left" w:pos="2100"/>
                <w:tab w:val="center" w:pos="3238"/>
              </w:tabs>
              <w:jc w:val="left"/>
              <w:rPr>
                <w:b/>
                <w:u w:val="single"/>
              </w:rPr>
            </w:pPr>
            <w:r>
              <w:tab/>
            </w:r>
            <w:r w:rsidRPr="009F23F6">
              <w:rPr>
                <w:b/>
                <w:noProof/>
                <w:u w:val="single"/>
                <w:lang w:val="es-CR" w:eastAsia="es-CR"/>
              </w:rPr>
              <mc:AlternateContent>
                <mc:Choice Requires="wps">
                  <w:drawing>
                    <wp:anchor distT="0" distB="0" distL="114300" distR="114300" simplePos="0" relativeHeight="251663360" behindDoc="1" locked="0" layoutInCell="1" allowOverlap="1" wp14:anchorId="04964D5D" wp14:editId="1522ABC6">
                      <wp:simplePos x="3562350" y="2466975"/>
                      <wp:positionH relativeFrom="page">
                        <wp:align>center</wp:align>
                      </wp:positionH>
                      <wp:positionV relativeFrom="page">
                        <wp:align>top</wp:align>
                      </wp:positionV>
                      <wp:extent cx="0" cy="7772400"/>
                      <wp:effectExtent l="0" t="0" r="19050" b="19050"/>
                      <wp:wrapNone/>
                      <wp:docPr id="5" name="Conector recto de flecha 5" descr="Guías de línea de cor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7772400"/>
                              </a:xfrm>
                              <a:prstGeom prst="straightConnector1">
                                <a:avLst/>
                              </a:prstGeom>
                              <a:ln w="6350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prstDash val="dash"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4BCA43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recto de flecha 5" o:spid="_x0000_s1026" type="#_x0000_t32" alt="Guías de línea de corte" style="position:absolute;margin-left:0;margin-top:0;width:0;height:612pt;z-index:-251653120;visibility:visible;mso-wrap-style:square;mso-height-percent:0;mso-wrap-distance-left:9pt;mso-wrap-distance-top:0;mso-wrap-distance-right:9pt;mso-wrap-distance-bottom:0;mso-position-horizontal:center;mso-position-horizontal-relative:page;mso-position-vertical:top;mso-position-vertical-relative:page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" strokecolor="#d8d8d8 [2732]" strokeweight=".5pt">
                      <v:stroke dashstyle="dash" joinstyle="miter"/>
                      <w10:wrap anchorx="page" anchory="page"/>
                    </v:shape>
                  </w:pict>
                </mc:Fallback>
              </mc:AlternateContent>
            </w:r>
            <w:r w:rsidRPr="009F23F6">
              <w:rPr>
                <w:b/>
                <w:u w:val="single"/>
              </w:rPr>
              <w:t>P</w:t>
            </w:r>
            <w:r w:rsidR="00EB084D">
              <w:rPr>
                <w:b/>
                <w:u w:val="single"/>
              </w:rPr>
              <w:t>ICK ONE OPTION OF EACH MEAL $ 72</w:t>
            </w:r>
            <w:r w:rsidRPr="009F23F6">
              <w:rPr>
                <w:b/>
                <w:u w:val="single"/>
              </w:rPr>
              <w:t xml:space="preserve"> PER PERSON</w:t>
            </w:r>
          </w:p>
          <w:p w:rsidR="009F23F6" w:rsidRPr="009F23F6" w:rsidRDefault="009F23F6" w:rsidP="009F23F6">
            <w:pPr>
              <w:pStyle w:val="Elementodemen"/>
              <w:ind w:left="0"/>
              <w:jc w:val="both"/>
              <w:rPr>
                <w:noProof/>
              </w:rPr>
            </w:pPr>
            <w:r>
              <w:tab/>
            </w:r>
            <w:r w:rsidRPr="009F23F6">
              <w:rPr>
                <w:noProof/>
              </w:rPr>
              <w:t>COCTEL: SANGRIA, GUAJITO, MARGARITA</w:t>
            </w:r>
            <w:r w:rsidR="00AB4677">
              <w:rPr>
                <w:noProof/>
              </w:rPr>
              <w:t xml:space="preserve">, GLASS OF WINE RED OR WHITE </w:t>
            </w:r>
          </w:p>
          <w:p w:rsidR="009F23F6" w:rsidRDefault="009F23F6" w:rsidP="009F23F6">
            <w:pPr>
              <w:pStyle w:val="Elementodemen"/>
              <w:ind w:left="0"/>
              <w:jc w:val="both"/>
              <w:rPr>
                <w:noProof/>
              </w:rPr>
            </w:pPr>
            <w:r>
              <w:rPr>
                <w:noProof/>
              </w:rPr>
              <w:t xml:space="preserve">NOT LIQUOUR COCTEL: FRUIT PUNCH, LIMONADE MINT, DAIQUIRIS </w:t>
            </w:r>
          </w:p>
          <w:p w:rsidR="002073FE" w:rsidRPr="009F23F6" w:rsidRDefault="009F23F6" w:rsidP="009F23F6">
            <w:pPr>
              <w:tabs>
                <w:tab w:val="left" w:pos="2100"/>
                <w:tab w:val="center" w:pos="3238"/>
              </w:tabs>
              <w:jc w:val="left"/>
            </w:pPr>
            <w:r>
              <w:tab/>
            </w:r>
            <w:r>
              <w:tab/>
            </w:r>
          </w:p>
        </w:tc>
      </w:tr>
    </w:tbl>
    <w:p w:rsidR="00691658" w:rsidRPr="00272904" w:rsidRDefault="00525590" w:rsidP="003F5B81">
      <w:pPr>
        <w:jc w:val="both"/>
        <w:rPr>
          <w:b/>
          <w:sz w:val="24"/>
          <w:u w:val="single"/>
        </w:rPr>
      </w:pPr>
      <w:r w:rsidRPr="00272904">
        <w:rPr>
          <w:b/>
          <w:noProof/>
          <w:highlight w:val="lightGray"/>
          <w:u w:val="single"/>
          <w:lang w:val="es-CR" w:eastAsia="es-CR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>
                <wp:simplePos x="3562350" y="2466975"/>
                <wp:positionH relativeFrom="page">
                  <wp:align>center</wp:align>
                </wp:positionH>
                <wp:positionV relativeFrom="page">
                  <wp:align>top</wp:align>
                </wp:positionV>
                <wp:extent cx="0" cy="7772400"/>
                <wp:effectExtent l="0" t="0" r="19050" b="19050"/>
                <wp:wrapNone/>
                <wp:docPr id="1" name="Conector recto de flecha 1" descr="Guías de línea de cort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72400"/>
                        </a:xfrm>
                        <a:prstGeom prst="straightConnector1">
                          <a:avLst/>
                        </a:prstGeom>
                        <a:ln w="6350">
                          <a:solidFill>
                            <a:schemeClr val="bg1">
                              <a:lumMod val="85000"/>
                            </a:schemeClr>
                          </a:solidFill>
                          <a:prstDash val="dash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6DA22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" o:spid="_x0000_s1026" type="#_x0000_t32" alt="Guías de línea de corte" style="position:absolute;margin-left:0;margin-top:0;width:0;height:612pt;z-index:-251658240;visibility:visible;mso-wrap-style:square;mso-height-percent:0;mso-wrap-distance-left:9pt;mso-wrap-distance-top:0;mso-wrap-distance-right:9pt;mso-wrap-distance-bottom:0;mso-position-horizontal:center;mso-position-horizontal-relative:page;mso-position-vertical:top;mso-position-vertical-relative:page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" strokecolor="#d8d8d8 [2732]" strokeweight=".5pt">
                <v:stroke dashstyle="dash" joinstyle="miter"/>
                <w10:wrap anchorx="page" anchory="page"/>
              </v:shape>
            </w:pict>
          </mc:Fallback>
        </mc:AlternateContent>
      </w:r>
    </w:p>
    <w:p w:rsidR="00691658" w:rsidRPr="00055DDF" w:rsidRDefault="00691658" w:rsidP="003F5B81">
      <w:pPr>
        <w:jc w:val="both"/>
        <w:rPr>
          <w:u w:val="single"/>
        </w:rPr>
      </w:pPr>
    </w:p>
    <w:sectPr w:rsidR="00691658" w:rsidRPr="00055DDF">
      <w:pgSz w:w="15840" w:h="12240" w:orient="landscape"/>
      <w:pgMar w:top="1195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F5C55" w:rsidRDefault="00CF5C55">
      <w:pPr>
        <w:spacing w:after="0"/>
      </w:pPr>
      <w:r>
        <w:separator/>
      </w:r>
    </w:p>
  </w:endnote>
  <w:endnote w:type="continuationSeparator" w:id="0">
    <w:p w:rsidR="00CF5C55" w:rsidRDefault="00CF5C5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F5C55" w:rsidRDefault="00CF5C55">
      <w:pPr>
        <w:spacing w:after="0"/>
      </w:pPr>
      <w:r>
        <w:separator/>
      </w:r>
    </w:p>
  </w:footnote>
  <w:footnote w:type="continuationSeparator" w:id="0">
    <w:p w:rsidR="00CF5C55" w:rsidRDefault="00CF5C55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4B2D"/>
    <w:rsid w:val="00021657"/>
    <w:rsid w:val="00055DDF"/>
    <w:rsid w:val="000579E8"/>
    <w:rsid w:val="001723E4"/>
    <w:rsid w:val="001C4B2D"/>
    <w:rsid w:val="001F4A5F"/>
    <w:rsid w:val="002073FE"/>
    <w:rsid w:val="002567F5"/>
    <w:rsid w:val="00272904"/>
    <w:rsid w:val="003108D4"/>
    <w:rsid w:val="00354076"/>
    <w:rsid w:val="00383C20"/>
    <w:rsid w:val="003B1CE4"/>
    <w:rsid w:val="003F5B81"/>
    <w:rsid w:val="00426CB3"/>
    <w:rsid w:val="004D6201"/>
    <w:rsid w:val="004F05BB"/>
    <w:rsid w:val="00503568"/>
    <w:rsid w:val="00525590"/>
    <w:rsid w:val="00567CF2"/>
    <w:rsid w:val="00691658"/>
    <w:rsid w:val="007F43C3"/>
    <w:rsid w:val="0089680B"/>
    <w:rsid w:val="009F23F6"/>
    <w:rsid w:val="00A031DB"/>
    <w:rsid w:val="00A70324"/>
    <w:rsid w:val="00A75E11"/>
    <w:rsid w:val="00AB4677"/>
    <w:rsid w:val="00C01415"/>
    <w:rsid w:val="00CF5C55"/>
    <w:rsid w:val="00D202D5"/>
    <w:rsid w:val="00D6114C"/>
    <w:rsid w:val="00D67B90"/>
    <w:rsid w:val="00EB084D"/>
    <w:rsid w:val="00F15DDE"/>
    <w:rsid w:val="00F46A64"/>
    <w:rsid w:val="00F57766"/>
    <w:rsid w:val="00F9538D"/>
    <w:rsid w:val="00FB2D7B"/>
    <w:rsid w:val="00FD0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177570BC-818B-4E98-922A-8EA61D12E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0D0D0D" w:themeColor="text1" w:themeTint="F2"/>
        <w:kern w:val="2"/>
        <w:sz w:val="18"/>
        <w:szCs w:val="18"/>
        <w:lang w:val="en-US" w:eastAsia="ja-JP" w:bidi="ar-SA"/>
        <w14:ligatures w14:val="standard"/>
      </w:rPr>
    </w:rPrDefault>
    <w:pPrDefault>
      <w:pPr>
        <w:spacing w:after="120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579E8"/>
  </w:style>
  <w:style w:type="paragraph" w:styleId="Ttulo1">
    <w:name w:val="heading 1"/>
    <w:basedOn w:val="Normal"/>
    <w:next w:val="Normal"/>
    <w:link w:val="Ttulo1Car"/>
    <w:uiPriority w:val="2"/>
    <w:qFormat/>
    <w:pPr>
      <w:keepNext/>
      <w:keepLines/>
      <w:spacing w:before="400" w:after="160"/>
      <w:ind w:left="720" w:right="720"/>
      <w:outlineLvl w:val="0"/>
    </w:pPr>
    <w:rPr>
      <w:caps/>
      <w:color w:val="A51A41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styleId="Subttulo">
    <w:name w:val="Subtitle"/>
    <w:basedOn w:val="Normal"/>
    <w:next w:val="Normal"/>
    <w:link w:val="SubttuloCar"/>
    <w:uiPriority w:val="1"/>
    <w:qFormat/>
    <w:pPr>
      <w:numPr>
        <w:ilvl w:val="1"/>
      </w:numPr>
      <w:spacing w:after="0"/>
      <w:ind w:left="720" w:right="720"/>
    </w:pPr>
    <w:rPr>
      <w:caps/>
      <w:sz w:val="22"/>
    </w:rPr>
  </w:style>
  <w:style w:type="character" w:customStyle="1" w:styleId="SubttuloCar">
    <w:name w:val="Subtítulo Car"/>
    <w:basedOn w:val="Fuentedeprrafopredeter"/>
    <w:link w:val="Subttulo"/>
    <w:uiPriority w:val="1"/>
    <w:rPr>
      <w:caps/>
      <w:sz w:val="22"/>
    </w:rPr>
  </w:style>
  <w:style w:type="paragraph" w:styleId="Puesto">
    <w:name w:val="Title"/>
    <w:basedOn w:val="Normal"/>
    <w:next w:val="Normal"/>
    <w:link w:val="PuestoCar"/>
    <w:uiPriority w:val="1"/>
    <w:qFormat/>
    <w:pPr>
      <w:spacing w:after="340" w:line="228" w:lineRule="auto"/>
      <w:ind w:left="720" w:right="720"/>
      <w:contextualSpacing/>
    </w:pPr>
    <w:rPr>
      <w:rFonts w:asciiTheme="majorHAnsi" w:eastAsiaTheme="majorEastAsia" w:hAnsiTheme="majorHAnsi" w:cstheme="majorBidi"/>
      <w:color w:val="A51A41" w:themeColor="accent1"/>
      <w:kern w:val="28"/>
      <w:sz w:val="62"/>
      <w14:stylisticSets>
        <w14:styleSet w14:id="7"/>
      </w14:stylisticSets>
    </w:rPr>
  </w:style>
  <w:style w:type="character" w:customStyle="1" w:styleId="PuestoCar">
    <w:name w:val="Puesto Car"/>
    <w:basedOn w:val="Fuentedeprrafopredeter"/>
    <w:link w:val="Puesto"/>
    <w:uiPriority w:val="1"/>
    <w:rPr>
      <w:rFonts w:asciiTheme="majorHAnsi" w:eastAsiaTheme="majorEastAsia" w:hAnsiTheme="majorHAnsi" w:cstheme="majorBidi"/>
      <w:color w:val="A51A41" w:themeColor="accent1"/>
      <w:kern w:val="28"/>
      <w:sz w:val="62"/>
      <w14:stylisticSets>
        <w14:styleSet w14:id="7"/>
      </w14:stylisticSets>
    </w:rPr>
  </w:style>
  <w:style w:type="character" w:customStyle="1" w:styleId="Ttulo1Car">
    <w:name w:val="Título 1 Car"/>
    <w:basedOn w:val="Fuentedeprrafopredeter"/>
    <w:link w:val="Ttulo1"/>
    <w:uiPriority w:val="2"/>
    <w:rPr>
      <w:caps/>
      <w:color w:val="A51A41" w:themeColor="accent1"/>
    </w:rPr>
  </w:style>
  <w:style w:type="paragraph" w:styleId="Fecha">
    <w:name w:val="Date"/>
    <w:basedOn w:val="Normal"/>
    <w:next w:val="Normal"/>
    <w:link w:val="FechaCar"/>
    <w:uiPriority w:val="2"/>
    <w:unhideWhenUsed/>
    <w:qFormat/>
    <w:pPr>
      <w:spacing w:after="840"/>
      <w:ind w:left="720" w:right="720"/>
    </w:pPr>
    <w:rPr>
      <w:caps/>
      <w:sz w:val="22"/>
    </w:rPr>
  </w:style>
  <w:style w:type="character" w:customStyle="1" w:styleId="FechaCar">
    <w:name w:val="Fecha Car"/>
    <w:basedOn w:val="Fuentedeprrafopredeter"/>
    <w:link w:val="Fecha"/>
    <w:uiPriority w:val="2"/>
    <w:rPr>
      <w:caps/>
      <w:sz w:val="22"/>
    </w:rPr>
  </w:style>
  <w:style w:type="paragraph" w:customStyle="1" w:styleId="Elementodemen">
    <w:name w:val="Elemento de menú"/>
    <w:basedOn w:val="Normal"/>
    <w:uiPriority w:val="2"/>
    <w:qFormat/>
    <w:pPr>
      <w:spacing w:line="252" w:lineRule="auto"/>
      <w:ind w:left="1440" w:right="1440"/>
    </w:p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oshiba\AppData\Roaming\Microsoft\Plantillas\Men&#250;%20elegan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A0F94CD14FA4A269A45A7E24EB814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399072-D4F2-4CBF-A94F-2EC03DFD5B4F}"/>
      </w:docPartPr>
      <w:docPartBody>
        <w:p w:rsidR="00A9108E" w:rsidRPr="00525590" w:rsidRDefault="00BF3593">
          <w:pPr>
            <w:pStyle w:val="MenuItem"/>
            <w:rPr>
              <w:noProof/>
              <w:lang w:val="es-ES"/>
            </w:rPr>
          </w:pPr>
          <w:r w:rsidRPr="00525590">
            <w:rPr>
              <w:rFonts w:ascii="Calibri" w:hAnsi="Calibri"/>
              <w:noProof/>
              <w:color w:val="0D0D0D"/>
              <w:lang w:val="es-ES"/>
            </w:rPr>
            <w:t>[Enumere o describa el postre]</w:t>
          </w:r>
        </w:p>
        <w:p w:rsidR="0062594B" w:rsidRDefault="00BF3593">
          <w:pPr>
            <w:pStyle w:val="5A0F94CD14FA4A269A45A7E24EB8149C"/>
          </w:pPr>
          <w:r w:rsidRPr="00525590">
            <w:rPr>
              <w:rFonts w:ascii="Calibri" w:hAnsi="Calibri"/>
              <w:noProof/>
              <w:color w:val="0D0D0D"/>
              <w:lang w:val="es-ES"/>
            </w:rPr>
            <w:t>[Opción de postre]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3593"/>
    <w:rsid w:val="00054FF8"/>
    <w:rsid w:val="001E1985"/>
    <w:rsid w:val="004C011C"/>
    <w:rsid w:val="0062594B"/>
    <w:rsid w:val="00BA7B2E"/>
    <w:rsid w:val="00BF3593"/>
    <w:rsid w:val="00CB0B20"/>
    <w:rsid w:val="00ED2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CR" w:eastAsia="es-C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EC39F9A3D43452D9A662CD91681895D">
    <w:name w:val="EEC39F9A3D43452D9A662CD91681895D"/>
  </w:style>
  <w:style w:type="paragraph" w:customStyle="1" w:styleId="83028943794F49F29F0C4FEE1593E82F">
    <w:name w:val="83028943794F49F29F0C4FEE1593E82F"/>
  </w:style>
  <w:style w:type="paragraph" w:customStyle="1" w:styleId="C5CB94D5E9AC442BAFCD5E15A7255D76">
    <w:name w:val="C5CB94D5E9AC442BAFCD5E15A7255D76"/>
  </w:style>
  <w:style w:type="paragraph" w:customStyle="1" w:styleId="MenuItem">
    <w:name w:val="Menu Item"/>
    <w:basedOn w:val="Normal"/>
    <w:uiPriority w:val="2"/>
    <w:qFormat/>
    <w:pPr>
      <w:spacing w:after="120" w:line="252" w:lineRule="auto"/>
      <w:ind w:left="1440" w:right="1440"/>
      <w:jc w:val="center"/>
    </w:pPr>
    <w:rPr>
      <w:rFonts w:eastAsiaTheme="minorHAnsi"/>
      <w:color w:val="0D0D0D" w:themeColor="text1" w:themeTint="F2"/>
      <w:kern w:val="2"/>
      <w:sz w:val="18"/>
      <w:szCs w:val="20"/>
      <w:lang w:val="en-US" w:eastAsia="ja-JP"/>
      <w14:ligatures w14:val="standard"/>
    </w:rPr>
  </w:style>
  <w:style w:type="paragraph" w:customStyle="1" w:styleId="6871AD45862C4302B8B92BC85202A366">
    <w:name w:val="6871AD45862C4302B8B92BC85202A366"/>
  </w:style>
  <w:style w:type="paragraph" w:customStyle="1" w:styleId="A228ED0A85504F8CB5EFB8316E340696">
    <w:name w:val="A228ED0A85504F8CB5EFB8316E340696"/>
  </w:style>
  <w:style w:type="paragraph" w:customStyle="1" w:styleId="E22F1B3AAD6A40CF89A7E775AC876058">
    <w:name w:val="E22F1B3AAD6A40CF89A7E775AC876058"/>
  </w:style>
  <w:style w:type="paragraph" w:customStyle="1" w:styleId="5A0F94CD14FA4A269A45A7E24EB8149C">
    <w:name w:val="5A0F94CD14FA4A269A45A7E24EB8149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Elegant Event Set">
      <a:dk1>
        <a:sysClr val="windowText" lastClr="000000"/>
      </a:dk1>
      <a:lt1>
        <a:sysClr val="window" lastClr="FFFFFF"/>
      </a:lt1>
      <a:dk2>
        <a:srgbClr val="4B0619"/>
      </a:dk2>
      <a:lt2>
        <a:srgbClr val="F5F5ED"/>
      </a:lt2>
      <a:accent1>
        <a:srgbClr val="A51A41"/>
      </a:accent1>
      <a:accent2>
        <a:srgbClr val="8CCFB7"/>
      </a:accent2>
      <a:accent3>
        <a:srgbClr val="F4791C"/>
      </a:accent3>
      <a:accent4>
        <a:srgbClr val="58C1CC"/>
      </a:accent4>
      <a:accent5>
        <a:srgbClr val="DBB928"/>
      </a:accent5>
      <a:accent6>
        <a:srgbClr val="4457A5"/>
      </a:accent6>
      <a:hlink>
        <a:srgbClr val="58C1CC"/>
      </a:hlink>
      <a:folHlink>
        <a:srgbClr val="4457A5"/>
      </a:folHlink>
    </a:clrScheme>
    <a:fontScheme name="Elegant Event Set">
      <a:majorFont>
        <a:latin typeface="Gabriola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594D93AC-565D-4447-9ABB-2EDCE1BEF85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Menú elegante</Template>
  <TotalTime>109</TotalTime>
  <Pages>2</Pages>
  <Words>160</Words>
  <Characters>880</Characters>
  <Application>Microsoft Office Word</Application>
  <DocSecurity>0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toshiba</dc:creator>
  <cp:keywords/>
  <cp:lastModifiedBy>toshiba</cp:lastModifiedBy>
  <cp:revision>21</cp:revision>
  <dcterms:created xsi:type="dcterms:W3CDTF">2017-05-13T21:26:00Z</dcterms:created>
  <dcterms:modified xsi:type="dcterms:W3CDTF">2018-03-16T03:00:00Z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TC030912189991</vt:lpwstr>
  </property>
</Properties>
</file>